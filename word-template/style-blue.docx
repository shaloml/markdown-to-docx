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5BF54" w14:textId="47EFEF5E" w:rsidR="001057C4" w:rsidRPr="009C4461" w:rsidRDefault="001057C4" w:rsidP="009C4461">
      <w:pPr>
        <w:rPr>
          <w:rtl/>
        </w:rPr>
      </w:pPr>
    </w:p>
    <w:sectPr w:rsidR="001057C4" w:rsidRPr="009C4461" w:rsidSect="00EE4B05">
      <w:headerReference w:type="default" r:id="rId11"/>
      <w:footerReference w:type="default" r:id="rId12"/>
      <w:pgSz w:w="11906" w:h="16838"/>
      <w:pgMar w:top="993" w:right="1800" w:bottom="1276" w:left="1800" w:header="708" w:footer="22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DA461" w14:textId="77777777" w:rsidR="009D1D1B" w:rsidRDefault="009D1D1B" w:rsidP="00C64E80">
      <w:pPr>
        <w:spacing w:before="0" w:after="0" w:line="240" w:lineRule="auto"/>
      </w:pPr>
      <w:r>
        <w:separator/>
      </w:r>
    </w:p>
  </w:endnote>
  <w:endnote w:type="continuationSeparator" w:id="0">
    <w:p w14:paraId="2E8A87CD" w14:textId="77777777" w:rsidR="009D1D1B" w:rsidRDefault="009D1D1B" w:rsidP="00C64E8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81D76" w14:textId="77777777" w:rsidR="00487F8A" w:rsidRPr="00960F43" w:rsidRDefault="00487F8A" w:rsidP="00487F8A">
    <w:pPr>
      <w:bidi w:val="0"/>
      <w:ind w:firstLine="360"/>
      <w:jc w:val="center"/>
      <w:rPr>
        <w:i/>
        <w:iCs/>
        <w:color w:val="808080"/>
        <w:rtl/>
      </w:rPr>
    </w:pPr>
    <w:r>
      <w:rPr>
        <w:i/>
        <w:iCs/>
        <w:noProof/>
        <w:color w:val="808080"/>
      </w:rPr>
      <w:t xml:space="preserve">Page </w:t>
    </w:r>
    <w:r>
      <w:rPr>
        <w:i/>
        <w:iCs/>
        <w:noProof/>
        <w:color w:val="808080"/>
        <w:lang w:val="he-IL"/>
      </w:rPr>
      <w:fldChar w:fldCharType="begin"/>
    </w:r>
    <w:r>
      <w:rPr>
        <w:i/>
        <w:iCs/>
        <w:noProof/>
        <w:color w:val="808080"/>
      </w:rPr>
      <w:instrText xml:space="preserve"> PAGE </w:instrText>
    </w:r>
    <w:r>
      <w:rPr>
        <w:i/>
        <w:iCs/>
        <w:noProof/>
        <w:color w:val="808080"/>
        <w:lang w:val="he-IL"/>
      </w:rPr>
      <w:fldChar w:fldCharType="separate"/>
    </w:r>
    <w:r>
      <w:rPr>
        <w:i/>
        <w:iCs/>
        <w:noProof/>
        <w:color w:val="808080"/>
        <w:lang w:val="he-IL"/>
      </w:rPr>
      <w:t>2</w:t>
    </w:r>
    <w:r>
      <w:rPr>
        <w:i/>
        <w:iCs/>
        <w:noProof/>
        <w:color w:val="808080"/>
        <w:lang w:val="he-IL"/>
      </w:rPr>
      <w:fldChar w:fldCharType="end"/>
    </w:r>
    <w:r>
      <w:rPr>
        <w:i/>
        <w:iCs/>
        <w:noProof/>
        <w:color w:val="808080"/>
      </w:rPr>
      <w:t xml:space="preserve"> of </w:t>
    </w:r>
    <w:r>
      <w:rPr>
        <w:i/>
        <w:iCs/>
        <w:noProof/>
        <w:color w:val="808080"/>
        <w:lang w:val="he-IL"/>
      </w:rPr>
      <w:fldChar w:fldCharType="begin"/>
    </w:r>
    <w:r>
      <w:rPr>
        <w:i/>
        <w:iCs/>
        <w:noProof/>
        <w:color w:val="808080"/>
      </w:rPr>
      <w:instrText xml:space="preserve"> NUMPAGES </w:instrText>
    </w:r>
    <w:r>
      <w:rPr>
        <w:i/>
        <w:iCs/>
        <w:noProof/>
        <w:color w:val="808080"/>
        <w:lang w:val="he-IL"/>
      </w:rPr>
      <w:fldChar w:fldCharType="separate"/>
    </w:r>
    <w:r>
      <w:rPr>
        <w:i/>
        <w:iCs/>
        <w:noProof/>
        <w:color w:val="808080"/>
        <w:lang w:val="he-IL"/>
      </w:rPr>
      <w:t>58</w:t>
    </w:r>
    <w:r>
      <w:rPr>
        <w:i/>
        <w:iCs/>
        <w:noProof/>
        <w:color w:val="808080"/>
        <w:lang w:val="he-IL"/>
      </w:rPr>
      <w:fldChar w:fldCharType="end"/>
    </w:r>
    <w:r>
      <w:rPr>
        <w:i/>
        <w:iCs/>
        <w:noProof/>
        <w:color w:val="808080"/>
        <w:rtl/>
      </w:rPr>
      <w:t xml:space="preserve"> </w:t>
    </w:r>
  </w:p>
  <w:p w14:paraId="7913CE98" w14:textId="2D234E0F" w:rsidR="00C64E80" w:rsidRDefault="00C64E80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AE965" w14:textId="77777777" w:rsidR="009D1D1B" w:rsidRDefault="009D1D1B" w:rsidP="00C64E80">
      <w:pPr>
        <w:spacing w:before="0" w:after="0" w:line="240" w:lineRule="auto"/>
      </w:pPr>
      <w:r>
        <w:separator/>
      </w:r>
    </w:p>
  </w:footnote>
  <w:footnote w:type="continuationSeparator" w:id="0">
    <w:p w14:paraId="371653D4" w14:textId="77777777" w:rsidR="009D1D1B" w:rsidRDefault="009D1D1B" w:rsidP="00C64E8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10918" w:type="dxa"/>
      <w:jc w:val="center"/>
      <w:tblBorders>
        <w:top w:val="none" w:sz="0" w:space="0" w:color="auto"/>
        <w:left w:val="none" w:sz="0" w:space="0" w:color="auto"/>
        <w:bottom w:val="single" w:sz="4" w:space="0" w:color="767171" w:themeColor="background2" w:themeShade="80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</w:tblCellMar>
      <w:tblLook w:val="04A0" w:firstRow="1" w:lastRow="0" w:firstColumn="1" w:lastColumn="0" w:noHBand="0" w:noVBand="1"/>
    </w:tblPr>
    <w:tblGrid>
      <w:gridCol w:w="2693"/>
      <w:gridCol w:w="5096"/>
      <w:gridCol w:w="3129"/>
    </w:tblGrid>
    <w:tr w:rsidR="00686024" w14:paraId="155EB100" w14:textId="77777777" w:rsidTr="00E70DF0">
      <w:trPr>
        <w:trHeight w:val="699"/>
        <w:jc w:val="center"/>
      </w:trPr>
      <w:tc>
        <w:tcPr>
          <w:tcW w:w="2693" w:type="dxa"/>
          <w:tcBorders>
            <w:top w:val="nil"/>
            <w:left w:val="nil"/>
            <w:bottom w:val="single" w:sz="4" w:space="0" w:color="767171" w:themeColor="background2" w:themeShade="80"/>
            <w:right w:val="nil"/>
          </w:tcBorders>
          <w:vAlign w:val="center"/>
        </w:tcPr>
        <w:p w14:paraId="66464F50" w14:textId="77777777" w:rsidR="00686024" w:rsidRDefault="00686024" w:rsidP="00686024">
          <w:pPr>
            <w:pStyle w:val="Footer"/>
            <w:ind w:firstLine="720"/>
          </w:pPr>
        </w:p>
      </w:tc>
      <w:tc>
        <w:tcPr>
          <w:tcW w:w="5096" w:type="dxa"/>
          <w:tcBorders>
            <w:top w:val="nil"/>
            <w:left w:val="nil"/>
            <w:bottom w:val="single" w:sz="4" w:space="0" w:color="767171" w:themeColor="background2" w:themeShade="80"/>
            <w:right w:val="nil"/>
          </w:tcBorders>
          <w:vAlign w:val="center"/>
        </w:tcPr>
        <w:p w14:paraId="325DB031" w14:textId="77777777" w:rsidR="00686024" w:rsidRDefault="00686024" w:rsidP="00686024">
          <w:pPr>
            <w:pStyle w:val="Footer"/>
            <w:ind w:right="1134" w:firstLine="720"/>
            <w:jc w:val="both"/>
            <w:rPr>
              <w:rtl/>
            </w:rPr>
          </w:pPr>
        </w:p>
        <w:p w14:paraId="4F3D1281" w14:textId="77777777" w:rsidR="00686024" w:rsidRDefault="00686024" w:rsidP="00686024">
          <w:pPr>
            <w:pStyle w:val="Footer"/>
            <w:ind w:right="1134" w:firstLine="720"/>
            <w:jc w:val="both"/>
            <w:rPr>
              <w:rtl/>
            </w:rPr>
          </w:pPr>
        </w:p>
        <w:p w14:paraId="74FBBC5F" w14:textId="77777777" w:rsidR="00686024" w:rsidRDefault="00686024" w:rsidP="00686024">
          <w:pPr>
            <w:pStyle w:val="Footer"/>
            <w:ind w:right="1134" w:firstLine="720"/>
            <w:jc w:val="both"/>
            <w:rPr>
              <w:rtl/>
            </w:rPr>
          </w:pPr>
        </w:p>
        <w:p w14:paraId="78767CB9" w14:textId="77777777" w:rsidR="00686024" w:rsidRDefault="00686024" w:rsidP="00686024">
          <w:pPr>
            <w:pStyle w:val="Footer"/>
            <w:ind w:right="1134"/>
            <w:jc w:val="both"/>
            <w:rPr>
              <w:rtl/>
            </w:rPr>
          </w:pPr>
        </w:p>
      </w:tc>
      <w:tc>
        <w:tcPr>
          <w:tcW w:w="3129" w:type="dxa"/>
          <w:tcBorders>
            <w:top w:val="nil"/>
            <w:left w:val="nil"/>
            <w:bottom w:val="single" w:sz="4" w:space="0" w:color="767171" w:themeColor="background2" w:themeShade="80"/>
            <w:right w:val="nil"/>
          </w:tcBorders>
          <w:vAlign w:val="center"/>
          <w:hideMark/>
        </w:tcPr>
        <w:p w14:paraId="749BBAEB" w14:textId="77777777" w:rsidR="00686024" w:rsidRDefault="00686024" w:rsidP="00686024">
          <w:pPr>
            <w:pStyle w:val="Footer"/>
            <w:tabs>
              <w:tab w:val="left" w:pos="187"/>
              <w:tab w:val="center" w:pos="1802"/>
            </w:tabs>
            <w:rPr>
              <w:rtl/>
            </w:rPr>
          </w:pPr>
          <w:r>
            <w:rPr>
              <w:noProof/>
              <w:rtl/>
            </w:rPr>
            <w:drawing>
              <wp:anchor distT="0" distB="0" distL="114300" distR="114300" simplePos="0" relativeHeight="251659264" behindDoc="0" locked="0" layoutInCell="1" allowOverlap="1" wp14:anchorId="118A8C07" wp14:editId="53632E26">
                <wp:simplePos x="0" y="0"/>
                <wp:positionH relativeFrom="column">
                  <wp:posOffset>76200</wp:posOffset>
                </wp:positionH>
                <wp:positionV relativeFrom="paragraph">
                  <wp:posOffset>-208915</wp:posOffset>
                </wp:positionV>
                <wp:extent cx="2083435" cy="333375"/>
                <wp:effectExtent l="0" t="0" r="0" b="9525"/>
                <wp:wrapNone/>
                <wp:docPr id="1975906994" name="Picture 3" descr="A close-up of a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5906994" name="Picture 3" descr="A close-up of a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3435" cy="3333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67AAB2C4" w14:textId="535EED71" w:rsidR="00C64E80" w:rsidRPr="00686024" w:rsidRDefault="00C64E80" w:rsidP="00686024">
    <w:pPr>
      <w:pStyle w:val="Footer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3522DCEA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63866570" o:spid="_x0000_i1025" type="#_x0000_t75" style="width:18.25pt;height:18.25pt;visibility:visible;mso-wrap-style:square">
            <v:imagedata r:id="rId1" o:title=""/>
          </v:shape>
        </w:pict>
      </mc:Choice>
      <mc:Fallback>
        <w:drawing>
          <wp:inline distT="0" distB="0" distL="0" distR="0" wp14:anchorId="436CCE26">
            <wp:extent cx="231775" cy="231775"/>
            <wp:effectExtent l="0" t="0" r="0" b="0"/>
            <wp:docPr id="163866570" name="Picture 163866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3B17B8"/>
    <w:multiLevelType w:val="multilevel"/>
    <w:tmpl w:val="1AA45F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9A65BC1"/>
    <w:multiLevelType w:val="multilevel"/>
    <w:tmpl w:val="1AA45F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F1D6EE8"/>
    <w:multiLevelType w:val="multilevel"/>
    <w:tmpl w:val="1AA45F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045586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242314F"/>
    <w:multiLevelType w:val="hybridMultilevel"/>
    <w:tmpl w:val="A5DA1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90127B"/>
    <w:multiLevelType w:val="hybridMultilevel"/>
    <w:tmpl w:val="79BC7F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AD25C9"/>
    <w:multiLevelType w:val="hybridMultilevel"/>
    <w:tmpl w:val="FF7A7FC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7" w15:restartNumberingAfterBreak="0">
    <w:nsid w:val="17235FE2"/>
    <w:multiLevelType w:val="multilevel"/>
    <w:tmpl w:val="1AA45F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F595008"/>
    <w:multiLevelType w:val="hybridMultilevel"/>
    <w:tmpl w:val="79BC7F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F774CE"/>
    <w:multiLevelType w:val="hybridMultilevel"/>
    <w:tmpl w:val="AAB21E00"/>
    <w:lvl w:ilvl="0" w:tplc="2E8C0018">
      <w:start w:val="1"/>
      <w:numFmt w:val="decimal"/>
      <w:pStyle w:val="TOC1"/>
      <w:lvlText w:val="%1."/>
      <w:lvlJc w:val="left"/>
      <w:pPr>
        <w:ind w:left="975" w:hanging="615"/>
      </w:pPr>
      <w:rPr>
        <w:rFonts w:hint="default"/>
        <w:color w:val="0000FF"/>
        <w:sz w:val="2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A102AC"/>
    <w:multiLevelType w:val="multilevel"/>
    <w:tmpl w:val="1AA45F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1B9753F"/>
    <w:multiLevelType w:val="multilevel"/>
    <w:tmpl w:val="1AA45F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1EA3AC3"/>
    <w:multiLevelType w:val="hybridMultilevel"/>
    <w:tmpl w:val="93D84C9E"/>
    <w:lvl w:ilvl="0" w:tplc="F8B4DC28">
      <w:start w:val="5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D2129F"/>
    <w:multiLevelType w:val="hybridMultilevel"/>
    <w:tmpl w:val="0F72CB60"/>
    <w:lvl w:ilvl="0" w:tplc="C72A18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A44378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374A61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8C537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8E38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5B854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56308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D8C55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862E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E82749"/>
    <w:multiLevelType w:val="hybridMultilevel"/>
    <w:tmpl w:val="4C6C3220"/>
    <w:lvl w:ilvl="0" w:tplc="842ACE2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8C4E16"/>
    <w:multiLevelType w:val="hybridMultilevel"/>
    <w:tmpl w:val="4A6C794E"/>
    <w:lvl w:ilvl="0" w:tplc="15D606E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583DC7"/>
    <w:multiLevelType w:val="hybridMultilevel"/>
    <w:tmpl w:val="ED98A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D76EED"/>
    <w:multiLevelType w:val="hybridMultilevel"/>
    <w:tmpl w:val="32BE34AC"/>
    <w:lvl w:ilvl="0" w:tplc="EFCE620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EF7572"/>
    <w:multiLevelType w:val="hybridMultilevel"/>
    <w:tmpl w:val="E9F4DC54"/>
    <w:lvl w:ilvl="0" w:tplc="1E8C3D7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2EB39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BA58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A2B80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1AB87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4F025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1A094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846CB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0845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6F5C39"/>
    <w:multiLevelType w:val="multilevel"/>
    <w:tmpl w:val="1AA45F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04424BC"/>
    <w:multiLevelType w:val="multilevel"/>
    <w:tmpl w:val="1AA45F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20B68FA"/>
    <w:multiLevelType w:val="multilevel"/>
    <w:tmpl w:val="1AA45F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21279B3"/>
    <w:multiLevelType w:val="hybridMultilevel"/>
    <w:tmpl w:val="06F688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E3EB3"/>
    <w:multiLevelType w:val="hybridMultilevel"/>
    <w:tmpl w:val="25A82A0A"/>
    <w:lvl w:ilvl="0" w:tplc="4600BBB4">
      <w:start w:val="1"/>
      <w:numFmt w:val="bullet"/>
      <w:lvlText w:val="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97606D0">
      <w:start w:val="1"/>
      <w:numFmt w:val="bullet"/>
      <w:lvlText w:val="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B9227F4" w:tentative="1">
      <w:start w:val="1"/>
      <w:numFmt w:val="bullet"/>
      <w:lvlText w:val="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BB8AD78" w:tentative="1">
      <w:start w:val="1"/>
      <w:numFmt w:val="bullet"/>
      <w:lvlText w:val="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5E29332" w:tentative="1">
      <w:start w:val="1"/>
      <w:numFmt w:val="bullet"/>
      <w:lvlText w:val="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E6EC93E" w:tentative="1">
      <w:start w:val="1"/>
      <w:numFmt w:val="bullet"/>
      <w:lvlText w:val="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0BCF44C" w:tentative="1">
      <w:start w:val="1"/>
      <w:numFmt w:val="bullet"/>
      <w:lvlText w:val="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1E8C80C" w:tentative="1">
      <w:start w:val="1"/>
      <w:numFmt w:val="bullet"/>
      <w:lvlText w:val="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670A87E" w:tentative="1">
      <w:start w:val="1"/>
      <w:numFmt w:val="bullet"/>
      <w:lvlText w:val="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448F6CAA"/>
    <w:multiLevelType w:val="hybridMultilevel"/>
    <w:tmpl w:val="32F2B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07053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DB021E4"/>
    <w:multiLevelType w:val="hybridMultilevel"/>
    <w:tmpl w:val="D160E06C"/>
    <w:lvl w:ilvl="0" w:tplc="E77C2CA2">
      <w:numFmt w:val="bullet"/>
      <w:lvlText w:val="-"/>
      <w:lvlJc w:val="left"/>
      <w:pPr>
        <w:ind w:left="420" w:hanging="360"/>
      </w:pPr>
      <w:rPr>
        <w:rFonts w:ascii="Arial" w:eastAsiaTheme="minorEastAsia" w:hAnsi="Arial" w:cs="Arial" w:hint="default"/>
      </w:rPr>
    </w:lvl>
    <w:lvl w:ilvl="1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7" w15:restartNumberingAfterBreak="0">
    <w:nsid w:val="4FF94B47"/>
    <w:multiLevelType w:val="hybridMultilevel"/>
    <w:tmpl w:val="95C08366"/>
    <w:lvl w:ilvl="0" w:tplc="9AB6DC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51560B"/>
    <w:multiLevelType w:val="hybridMultilevel"/>
    <w:tmpl w:val="EB1C5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B84D73"/>
    <w:multiLevelType w:val="hybridMultilevel"/>
    <w:tmpl w:val="53F09A46"/>
    <w:lvl w:ilvl="0" w:tplc="D980C2B6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C3375D"/>
    <w:multiLevelType w:val="hybridMultilevel"/>
    <w:tmpl w:val="79BC7F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F87322"/>
    <w:multiLevelType w:val="hybridMultilevel"/>
    <w:tmpl w:val="5E0C46E4"/>
    <w:lvl w:ilvl="0" w:tplc="1F26559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CC8FB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EADB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F2455D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F087AD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226B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3E004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F84A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1141C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7A42A9"/>
    <w:multiLevelType w:val="multilevel"/>
    <w:tmpl w:val="1AA45F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5A2A4C10"/>
    <w:multiLevelType w:val="hybridMultilevel"/>
    <w:tmpl w:val="79BC7F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1F19FE"/>
    <w:multiLevelType w:val="multilevel"/>
    <w:tmpl w:val="1AA45F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637428BD"/>
    <w:multiLevelType w:val="multilevel"/>
    <w:tmpl w:val="1AA45F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3CF5448"/>
    <w:multiLevelType w:val="hybridMultilevel"/>
    <w:tmpl w:val="1F1E3642"/>
    <w:lvl w:ilvl="0" w:tplc="04090003">
      <w:start w:val="1"/>
      <w:numFmt w:val="bullet"/>
      <w:lvlText w:val="o"/>
      <w:lvlJc w:val="left"/>
      <w:pPr>
        <w:ind w:left="36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5" w:hanging="360"/>
      </w:pPr>
      <w:rPr>
        <w:rFonts w:ascii="Wingdings" w:hAnsi="Wingdings" w:hint="default"/>
      </w:rPr>
    </w:lvl>
  </w:abstractNum>
  <w:abstractNum w:abstractNumId="37" w15:restartNumberingAfterBreak="0">
    <w:nsid w:val="66A81264"/>
    <w:multiLevelType w:val="hybridMultilevel"/>
    <w:tmpl w:val="904A0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32683F"/>
    <w:multiLevelType w:val="hybridMultilevel"/>
    <w:tmpl w:val="32C870DA"/>
    <w:lvl w:ilvl="0" w:tplc="3E9093D0">
      <w:start w:val="1"/>
      <w:numFmt w:val="decimal"/>
      <w:lvlText w:val="%1."/>
      <w:lvlJc w:val="left"/>
      <w:pPr>
        <w:ind w:left="30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22" w:hanging="360"/>
      </w:pPr>
    </w:lvl>
    <w:lvl w:ilvl="2" w:tplc="0409001B" w:tentative="1">
      <w:start w:val="1"/>
      <w:numFmt w:val="lowerRoman"/>
      <w:lvlText w:val="%3."/>
      <w:lvlJc w:val="right"/>
      <w:pPr>
        <w:ind w:left="1742" w:hanging="180"/>
      </w:pPr>
    </w:lvl>
    <w:lvl w:ilvl="3" w:tplc="0409000F" w:tentative="1">
      <w:start w:val="1"/>
      <w:numFmt w:val="decimal"/>
      <w:lvlText w:val="%4."/>
      <w:lvlJc w:val="left"/>
      <w:pPr>
        <w:ind w:left="2462" w:hanging="360"/>
      </w:pPr>
    </w:lvl>
    <w:lvl w:ilvl="4" w:tplc="04090019" w:tentative="1">
      <w:start w:val="1"/>
      <w:numFmt w:val="lowerLetter"/>
      <w:lvlText w:val="%5."/>
      <w:lvlJc w:val="left"/>
      <w:pPr>
        <w:ind w:left="3182" w:hanging="360"/>
      </w:pPr>
    </w:lvl>
    <w:lvl w:ilvl="5" w:tplc="0409001B" w:tentative="1">
      <w:start w:val="1"/>
      <w:numFmt w:val="lowerRoman"/>
      <w:lvlText w:val="%6."/>
      <w:lvlJc w:val="right"/>
      <w:pPr>
        <w:ind w:left="3902" w:hanging="180"/>
      </w:pPr>
    </w:lvl>
    <w:lvl w:ilvl="6" w:tplc="0409000F" w:tentative="1">
      <w:start w:val="1"/>
      <w:numFmt w:val="decimal"/>
      <w:lvlText w:val="%7."/>
      <w:lvlJc w:val="left"/>
      <w:pPr>
        <w:ind w:left="4622" w:hanging="360"/>
      </w:pPr>
    </w:lvl>
    <w:lvl w:ilvl="7" w:tplc="04090019" w:tentative="1">
      <w:start w:val="1"/>
      <w:numFmt w:val="lowerLetter"/>
      <w:lvlText w:val="%8."/>
      <w:lvlJc w:val="left"/>
      <w:pPr>
        <w:ind w:left="5342" w:hanging="360"/>
      </w:pPr>
    </w:lvl>
    <w:lvl w:ilvl="8" w:tplc="0409001B" w:tentative="1">
      <w:start w:val="1"/>
      <w:numFmt w:val="lowerRoman"/>
      <w:lvlText w:val="%9."/>
      <w:lvlJc w:val="right"/>
      <w:pPr>
        <w:ind w:left="6062" w:hanging="180"/>
      </w:pPr>
    </w:lvl>
  </w:abstractNum>
  <w:abstractNum w:abstractNumId="39" w15:restartNumberingAfterBreak="0">
    <w:nsid w:val="6AD82BC3"/>
    <w:multiLevelType w:val="multilevel"/>
    <w:tmpl w:val="1AA45F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F486B11"/>
    <w:multiLevelType w:val="multilevel"/>
    <w:tmpl w:val="1AA45F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6F5C771E"/>
    <w:multiLevelType w:val="hybridMultilevel"/>
    <w:tmpl w:val="D4FC5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103A9E"/>
    <w:multiLevelType w:val="hybridMultilevel"/>
    <w:tmpl w:val="257A2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355D2A"/>
    <w:multiLevelType w:val="hybridMultilevel"/>
    <w:tmpl w:val="3BBC0150"/>
    <w:lvl w:ilvl="0" w:tplc="EB002524">
      <w:start w:val="1"/>
      <w:numFmt w:val="hebrew1"/>
      <w:lvlText w:val="%1."/>
      <w:lvlJc w:val="left"/>
      <w:pPr>
        <w:ind w:left="720" w:hanging="360"/>
      </w:pPr>
      <w:rPr>
        <w:rFonts w:cs="Aria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54650B"/>
    <w:multiLevelType w:val="hybridMultilevel"/>
    <w:tmpl w:val="62421376"/>
    <w:lvl w:ilvl="0" w:tplc="0E9E2498">
      <w:start w:val="1"/>
      <w:numFmt w:val="bullet"/>
      <w:lvlText w:val="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21A9E8C">
      <w:start w:val="1"/>
      <w:numFmt w:val="bullet"/>
      <w:lvlText w:val="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D52D406" w:tentative="1">
      <w:start w:val="1"/>
      <w:numFmt w:val="bullet"/>
      <w:lvlText w:val="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A188AA2" w:tentative="1">
      <w:start w:val="1"/>
      <w:numFmt w:val="bullet"/>
      <w:lvlText w:val="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DA25B66" w:tentative="1">
      <w:start w:val="1"/>
      <w:numFmt w:val="bullet"/>
      <w:lvlText w:val="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85CFE28" w:tentative="1">
      <w:start w:val="1"/>
      <w:numFmt w:val="bullet"/>
      <w:lvlText w:val="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742AE1C" w:tentative="1">
      <w:start w:val="1"/>
      <w:numFmt w:val="bullet"/>
      <w:lvlText w:val="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71ED0A8" w:tentative="1">
      <w:start w:val="1"/>
      <w:numFmt w:val="bullet"/>
      <w:lvlText w:val="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6763EF0" w:tentative="1">
      <w:start w:val="1"/>
      <w:numFmt w:val="bullet"/>
      <w:lvlText w:val="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5" w15:restartNumberingAfterBreak="0">
    <w:nsid w:val="7EFD7170"/>
    <w:multiLevelType w:val="hybridMultilevel"/>
    <w:tmpl w:val="E3CCA51C"/>
    <w:lvl w:ilvl="0" w:tplc="EB002524">
      <w:start w:val="1"/>
      <w:numFmt w:val="hebrew1"/>
      <w:lvlText w:val="%1."/>
      <w:lvlJc w:val="left"/>
      <w:pPr>
        <w:ind w:left="720" w:hanging="360"/>
      </w:pPr>
      <w:rPr>
        <w:rFonts w:cs="Aria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5664002">
    <w:abstractNumId w:val="26"/>
  </w:num>
  <w:num w:numId="2" w16cid:durableId="1717653885">
    <w:abstractNumId w:val="42"/>
  </w:num>
  <w:num w:numId="3" w16cid:durableId="1173640755">
    <w:abstractNumId w:val="28"/>
  </w:num>
  <w:num w:numId="4" w16cid:durableId="133761135">
    <w:abstractNumId w:val="4"/>
  </w:num>
  <w:num w:numId="5" w16cid:durableId="151872197">
    <w:abstractNumId w:val="24"/>
  </w:num>
  <w:num w:numId="6" w16cid:durableId="1142430992">
    <w:abstractNumId w:val="14"/>
  </w:num>
  <w:num w:numId="7" w16cid:durableId="1496190112">
    <w:abstractNumId w:val="41"/>
  </w:num>
  <w:num w:numId="8" w16cid:durableId="1906062817">
    <w:abstractNumId w:val="27"/>
  </w:num>
  <w:num w:numId="9" w16cid:durableId="1518807139">
    <w:abstractNumId w:val="6"/>
  </w:num>
  <w:num w:numId="10" w16cid:durableId="1685938075">
    <w:abstractNumId w:val="44"/>
  </w:num>
  <w:num w:numId="11" w16cid:durableId="1644853105">
    <w:abstractNumId w:val="23"/>
  </w:num>
  <w:num w:numId="12" w16cid:durableId="2065642828">
    <w:abstractNumId w:val="30"/>
  </w:num>
  <w:num w:numId="13" w16cid:durableId="2062628527">
    <w:abstractNumId w:val="33"/>
  </w:num>
  <w:num w:numId="14" w16cid:durableId="694421823">
    <w:abstractNumId w:val="8"/>
  </w:num>
  <w:num w:numId="15" w16cid:durableId="65423322">
    <w:abstractNumId w:val="5"/>
  </w:num>
  <w:num w:numId="16" w16cid:durableId="1749035590">
    <w:abstractNumId w:val="3"/>
  </w:num>
  <w:num w:numId="17" w16cid:durableId="1937789565">
    <w:abstractNumId w:val="25"/>
  </w:num>
  <w:num w:numId="18" w16cid:durableId="703363800">
    <w:abstractNumId w:val="35"/>
  </w:num>
  <w:num w:numId="19" w16cid:durableId="1710257358">
    <w:abstractNumId w:val="32"/>
  </w:num>
  <w:num w:numId="20" w16cid:durableId="25328922">
    <w:abstractNumId w:val="1"/>
  </w:num>
  <w:num w:numId="21" w16cid:durableId="1976251026">
    <w:abstractNumId w:val="2"/>
  </w:num>
  <w:num w:numId="22" w16cid:durableId="1962026728">
    <w:abstractNumId w:val="40"/>
  </w:num>
  <w:num w:numId="23" w16cid:durableId="529491322">
    <w:abstractNumId w:val="10"/>
  </w:num>
  <w:num w:numId="24" w16cid:durableId="1861316224">
    <w:abstractNumId w:val="11"/>
  </w:num>
  <w:num w:numId="25" w16cid:durableId="1952857155">
    <w:abstractNumId w:val="34"/>
  </w:num>
  <w:num w:numId="26" w16cid:durableId="831331887">
    <w:abstractNumId w:val="39"/>
  </w:num>
  <w:num w:numId="27" w16cid:durableId="1139104511">
    <w:abstractNumId w:val="0"/>
  </w:num>
  <w:num w:numId="28" w16cid:durableId="1233196678">
    <w:abstractNumId w:val="19"/>
  </w:num>
  <w:num w:numId="29" w16cid:durableId="2097968885">
    <w:abstractNumId w:val="21"/>
  </w:num>
  <w:num w:numId="30" w16cid:durableId="435491392">
    <w:abstractNumId w:val="29"/>
  </w:num>
  <w:num w:numId="31" w16cid:durableId="209346760">
    <w:abstractNumId w:val="17"/>
  </w:num>
  <w:num w:numId="32" w16cid:durableId="839084167">
    <w:abstractNumId w:val="7"/>
  </w:num>
  <w:num w:numId="33" w16cid:durableId="1103762353">
    <w:abstractNumId w:val="20"/>
  </w:num>
  <w:num w:numId="34" w16cid:durableId="673413273">
    <w:abstractNumId w:val="15"/>
  </w:num>
  <w:num w:numId="35" w16cid:durableId="582640119">
    <w:abstractNumId w:val="31"/>
  </w:num>
  <w:num w:numId="36" w16cid:durableId="221453000">
    <w:abstractNumId w:val="13"/>
  </w:num>
  <w:num w:numId="37" w16cid:durableId="162401744">
    <w:abstractNumId w:val="18"/>
  </w:num>
  <w:num w:numId="38" w16cid:durableId="453983788">
    <w:abstractNumId w:val="38"/>
  </w:num>
  <w:num w:numId="39" w16cid:durableId="210382459">
    <w:abstractNumId w:val="22"/>
  </w:num>
  <w:num w:numId="40" w16cid:durableId="1931574150">
    <w:abstractNumId w:val="16"/>
  </w:num>
  <w:num w:numId="41" w16cid:durableId="744453056">
    <w:abstractNumId w:val="9"/>
  </w:num>
  <w:num w:numId="42" w16cid:durableId="2133476332">
    <w:abstractNumId w:val="36"/>
  </w:num>
  <w:num w:numId="43" w16cid:durableId="1203515285">
    <w:abstractNumId w:val="12"/>
  </w:num>
  <w:num w:numId="44" w16cid:durableId="673994417">
    <w:abstractNumId w:val="45"/>
  </w:num>
  <w:num w:numId="45" w16cid:durableId="1357853129">
    <w:abstractNumId w:val="43"/>
  </w:num>
  <w:num w:numId="46" w16cid:durableId="1127897181">
    <w:abstractNumId w:val="12"/>
  </w:num>
  <w:num w:numId="47" w16cid:durableId="141624126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939"/>
    <w:rsid w:val="00006373"/>
    <w:rsid w:val="00013CCA"/>
    <w:rsid w:val="000166B7"/>
    <w:rsid w:val="00040132"/>
    <w:rsid w:val="00043A36"/>
    <w:rsid w:val="00044D9D"/>
    <w:rsid w:val="000473B9"/>
    <w:rsid w:val="000501DB"/>
    <w:rsid w:val="00052B88"/>
    <w:rsid w:val="00072B0D"/>
    <w:rsid w:val="00072CCA"/>
    <w:rsid w:val="00077DEF"/>
    <w:rsid w:val="00081E61"/>
    <w:rsid w:val="00082A89"/>
    <w:rsid w:val="000867C2"/>
    <w:rsid w:val="000A1240"/>
    <w:rsid w:val="000A21A9"/>
    <w:rsid w:val="000A691E"/>
    <w:rsid w:val="000A73F8"/>
    <w:rsid w:val="000A7F1E"/>
    <w:rsid w:val="000B0602"/>
    <w:rsid w:val="000B52B4"/>
    <w:rsid w:val="000B7051"/>
    <w:rsid w:val="000C5EBA"/>
    <w:rsid w:val="000E228C"/>
    <w:rsid w:val="000F1F2D"/>
    <w:rsid w:val="000F26F8"/>
    <w:rsid w:val="000F3695"/>
    <w:rsid w:val="000F73E3"/>
    <w:rsid w:val="001057C4"/>
    <w:rsid w:val="0011274D"/>
    <w:rsid w:val="00127A19"/>
    <w:rsid w:val="001406B0"/>
    <w:rsid w:val="001543A0"/>
    <w:rsid w:val="00161718"/>
    <w:rsid w:val="0016289D"/>
    <w:rsid w:val="00162912"/>
    <w:rsid w:val="0018671E"/>
    <w:rsid w:val="00190DDF"/>
    <w:rsid w:val="0019200B"/>
    <w:rsid w:val="001A23EE"/>
    <w:rsid w:val="001B2EEB"/>
    <w:rsid w:val="001B6A8E"/>
    <w:rsid w:val="001D35E2"/>
    <w:rsid w:val="001F3C7B"/>
    <w:rsid w:val="001F5272"/>
    <w:rsid w:val="00203081"/>
    <w:rsid w:val="00205615"/>
    <w:rsid w:val="002101CE"/>
    <w:rsid w:val="00217117"/>
    <w:rsid w:val="00222CE2"/>
    <w:rsid w:val="0025076B"/>
    <w:rsid w:val="00253239"/>
    <w:rsid w:val="002576BE"/>
    <w:rsid w:val="00257D08"/>
    <w:rsid w:val="002624B4"/>
    <w:rsid w:val="00270F2F"/>
    <w:rsid w:val="002720F7"/>
    <w:rsid w:val="002754E8"/>
    <w:rsid w:val="0027654D"/>
    <w:rsid w:val="00285D20"/>
    <w:rsid w:val="00286F61"/>
    <w:rsid w:val="00293B2A"/>
    <w:rsid w:val="00294360"/>
    <w:rsid w:val="00295E30"/>
    <w:rsid w:val="002966EC"/>
    <w:rsid w:val="0029737A"/>
    <w:rsid w:val="002A58E6"/>
    <w:rsid w:val="002A7B51"/>
    <w:rsid w:val="002B30CC"/>
    <w:rsid w:val="002C15D0"/>
    <w:rsid w:val="002C3B6D"/>
    <w:rsid w:val="002D2378"/>
    <w:rsid w:val="002D5074"/>
    <w:rsid w:val="002D52AC"/>
    <w:rsid w:val="002E3F8F"/>
    <w:rsid w:val="002F64DE"/>
    <w:rsid w:val="00301603"/>
    <w:rsid w:val="003116B0"/>
    <w:rsid w:val="00312F01"/>
    <w:rsid w:val="00313CC9"/>
    <w:rsid w:val="00315EE0"/>
    <w:rsid w:val="00316BCB"/>
    <w:rsid w:val="0032378E"/>
    <w:rsid w:val="00326A26"/>
    <w:rsid w:val="00334307"/>
    <w:rsid w:val="003365A1"/>
    <w:rsid w:val="00355C0B"/>
    <w:rsid w:val="003605D0"/>
    <w:rsid w:val="00362B71"/>
    <w:rsid w:val="0036472E"/>
    <w:rsid w:val="0037053B"/>
    <w:rsid w:val="003734DA"/>
    <w:rsid w:val="00373F57"/>
    <w:rsid w:val="00384A40"/>
    <w:rsid w:val="003857F7"/>
    <w:rsid w:val="00390F10"/>
    <w:rsid w:val="003A5E22"/>
    <w:rsid w:val="003B4DE5"/>
    <w:rsid w:val="003B7859"/>
    <w:rsid w:val="003C29B1"/>
    <w:rsid w:val="003C353D"/>
    <w:rsid w:val="003C4C83"/>
    <w:rsid w:val="003D0C09"/>
    <w:rsid w:val="003D1502"/>
    <w:rsid w:val="003D267B"/>
    <w:rsid w:val="003D3EF9"/>
    <w:rsid w:val="003D50EE"/>
    <w:rsid w:val="003E1E19"/>
    <w:rsid w:val="003E2B57"/>
    <w:rsid w:val="003E3796"/>
    <w:rsid w:val="003E50C3"/>
    <w:rsid w:val="003F543A"/>
    <w:rsid w:val="003F64C1"/>
    <w:rsid w:val="00400E4B"/>
    <w:rsid w:val="00406054"/>
    <w:rsid w:val="00410532"/>
    <w:rsid w:val="00412CF8"/>
    <w:rsid w:val="004176AC"/>
    <w:rsid w:val="004234AA"/>
    <w:rsid w:val="00423939"/>
    <w:rsid w:val="004508C0"/>
    <w:rsid w:val="00454F71"/>
    <w:rsid w:val="00461FD1"/>
    <w:rsid w:val="0046312C"/>
    <w:rsid w:val="004809CA"/>
    <w:rsid w:val="0048289F"/>
    <w:rsid w:val="00483FE4"/>
    <w:rsid w:val="00484A97"/>
    <w:rsid w:val="00487F8A"/>
    <w:rsid w:val="00491BB0"/>
    <w:rsid w:val="004A6E97"/>
    <w:rsid w:val="004B77F7"/>
    <w:rsid w:val="004D1032"/>
    <w:rsid w:val="004D1E78"/>
    <w:rsid w:val="004D471E"/>
    <w:rsid w:val="004F0626"/>
    <w:rsid w:val="004F414B"/>
    <w:rsid w:val="004F5A4A"/>
    <w:rsid w:val="00503718"/>
    <w:rsid w:val="005062AC"/>
    <w:rsid w:val="0050655F"/>
    <w:rsid w:val="005207D1"/>
    <w:rsid w:val="005215B1"/>
    <w:rsid w:val="0052230D"/>
    <w:rsid w:val="00523033"/>
    <w:rsid w:val="0052351E"/>
    <w:rsid w:val="00525587"/>
    <w:rsid w:val="00526A8D"/>
    <w:rsid w:val="005364C1"/>
    <w:rsid w:val="00536623"/>
    <w:rsid w:val="00540C39"/>
    <w:rsid w:val="00545D32"/>
    <w:rsid w:val="00552191"/>
    <w:rsid w:val="005530E0"/>
    <w:rsid w:val="00556491"/>
    <w:rsid w:val="00556727"/>
    <w:rsid w:val="005607D5"/>
    <w:rsid w:val="00561B88"/>
    <w:rsid w:val="00564F85"/>
    <w:rsid w:val="00566396"/>
    <w:rsid w:val="00571F44"/>
    <w:rsid w:val="00572581"/>
    <w:rsid w:val="00572706"/>
    <w:rsid w:val="005770E7"/>
    <w:rsid w:val="00582539"/>
    <w:rsid w:val="0058564F"/>
    <w:rsid w:val="005902CA"/>
    <w:rsid w:val="00590993"/>
    <w:rsid w:val="005A18F8"/>
    <w:rsid w:val="005B3B5D"/>
    <w:rsid w:val="005C03ED"/>
    <w:rsid w:val="005D6DF6"/>
    <w:rsid w:val="005E24FA"/>
    <w:rsid w:val="005E562F"/>
    <w:rsid w:val="005F0506"/>
    <w:rsid w:val="005F1B52"/>
    <w:rsid w:val="006030EA"/>
    <w:rsid w:val="006045B5"/>
    <w:rsid w:val="00607593"/>
    <w:rsid w:val="0062051B"/>
    <w:rsid w:val="00634F3F"/>
    <w:rsid w:val="00635BB2"/>
    <w:rsid w:val="00651640"/>
    <w:rsid w:val="00662D36"/>
    <w:rsid w:val="006709C0"/>
    <w:rsid w:val="0067190C"/>
    <w:rsid w:val="00671A79"/>
    <w:rsid w:val="00672582"/>
    <w:rsid w:val="006735E6"/>
    <w:rsid w:val="006743C2"/>
    <w:rsid w:val="00675DFD"/>
    <w:rsid w:val="006823C4"/>
    <w:rsid w:val="00682465"/>
    <w:rsid w:val="00686024"/>
    <w:rsid w:val="00693434"/>
    <w:rsid w:val="006B1C31"/>
    <w:rsid w:val="006B2CEA"/>
    <w:rsid w:val="006C08E8"/>
    <w:rsid w:val="006C31FB"/>
    <w:rsid w:val="006E7732"/>
    <w:rsid w:val="006F2BAC"/>
    <w:rsid w:val="006F40D1"/>
    <w:rsid w:val="006F657F"/>
    <w:rsid w:val="00711B5A"/>
    <w:rsid w:val="0071295C"/>
    <w:rsid w:val="007137EE"/>
    <w:rsid w:val="0071753A"/>
    <w:rsid w:val="00717968"/>
    <w:rsid w:val="00737426"/>
    <w:rsid w:val="007416A7"/>
    <w:rsid w:val="00743AF5"/>
    <w:rsid w:val="00757B75"/>
    <w:rsid w:val="00765837"/>
    <w:rsid w:val="0078172E"/>
    <w:rsid w:val="00783A98"/>
    <w:rsid w:val="00793547"/>
    <w:rsid w:val="007B2E25"/>
    <w:rsid w:val="007C0731"/>
    <w:rsid w:val="007C68DD"/>
    <w:rsid w:val="007D6111"/>
    <w:rsid w:val="007D76E4"/>
    <w:rsid w:val="007E3746"/>
    <w:rsid w:val="00803698"/>
    <w:rsid w:val="00805D7A"/>
    <w:rsid w:val="00835FE5"/>
    <w:rsid w:val="00836C7D"/>
    <w:rsid w:val="00836F34"/>
    <w:rsid w:val="008776AC"/>
    <w:rsid w:val="00881023"/>
    <w:rsid w:val="00881BBF"/>
    <w:rsid w:val="00881F08"/>
    <w:rsid w:val="008928D7"/>
    <w:rsid w:val="00893911"/>
    <w:rsid w:val="008B682F"/>
    <w:rsid w:val="008C6602"/>
    <w:rsid w:val="008D1F51"/>
    <w:rsid w:val="008D1F90"/>
    <w:rsid w:val="008D4188"/>
    <w:rsid w:val="008D43CE"/>
    <w:rsid w:val="008D7E35"/>
    <w:rsid w:val="008E0CD4"/>
    <w:rsid w:val="008E3472"/>
    <w:rsid w:val="008E4619"/>
    <w:rsid w:val="00900E92"/>
    <w:rsid w:val="00907C5C"/>
    <w:rsid w:val="009123DB"/>
    <w:rsid w:val="009323F6"/>
    <w:rsid w:val="00934B90"/>
    <w:rsid w:val="009369AF"/>
    <w:rsid w:val="00941D8E"/>
    <w:rsid w:val="009531F2"/>
    <w:rsid w:val="009532FF"/>
    <w:rsid w:val="0095429A"/>
    <w:rsid w:val="009610D8"/>
    <w:rsid w:val="009612F9"/>
    <w:rsid w:val="0097049E"/>
    <w:rsid w:val="0098457A"/>
    <w:rsid w:val="00987C8E"/>
    <w:rsid w:val="0099014D"/>
    <w:rsid w:val="00990659"/>
    <w:rsid w:val="0099572A"/>
    <w:rsid w:val="009B6496"/>
    <w:rsid w:val="009B6F51"/>
    <w:rsid w:val="009C2559"/>
    <w:rsid w:val="009C274A"/>
    <w:rsid w:val="009C2F45"/>
    <w:rsid w:val="009C4461"/>
    <w:rsid w:val="009C51A0"/>
    <w:rsid w:val="009C5E82"/>
    <w:rsid w:val="009C7AE3"/>
    <w:rsid w:val="009C7F8A"/>
    <w:rsid w:val="009D0843"/>
    <w:rsid w:val="009D15C6"/>
    <w:rsid w:val="009D1D1B"/>
    <w:rsid w:val="009E4FC4"/>
    <w:rsid w:val="009F7105"/>
    <w:rsid w:val="00A066C4"/>
    <w:rsid w:val="00A11B74"/>
    <w:rsid w:val="00A14369"/>
    <w:rsid w:val="00A20B95"/>
    <w:rsid w:val="00A21C4B"/>
    <w:rsid w:val="00A3094E"/>
    <w:rsid w:val="00A4475C"/>
    <w:rsid w:val="00A603BD"/>
    <w:rsid w:val="00A74867"/>
    <w:rsid w:val="00A7714E"/>
    <w:rsid w:val="00A82E5C"/>
    <w:rsid w:val="00A868F2"/>
    <w:rsid w:val="00A87483"/>
    <w:rsid w:val="00A87A8F"/>
    <w:rsid w:val="00A90245"/>
    <w:rsid w:val="00A93E7C"/>
    <w:rsid w:val="00A93EC9"/>
    <w:rsid w:val="00AB3F6B"/>
    <w:rsid w:val="00AC5E3F"/>
    <w:rsid w:val="00AD1936"/>
    <w:rsid w:val="00AF16E3"/>
    <w:rsid w:val="00B054B3"/>
    <w:rsid w:val="00B10D24"/>
    <w:rsid w:val="00B2325E"/>
    <w:rsid w:val="00B31278"/>
    <w:rsid w:val="00B4688F"/>
    <w:rsid w:val="00B4758A"/>
    <w:rsid w:val="00B51C59"/>
    <w:rsid w:val="00B523F7"/>
    <w:rsid w:val="00B546EF"/>
    <w:rsid w:val="00B71030"/>
    <w:rsid w:val="00B72D10"/>
    <w:rsid w:val="00B767F6"/>
    <w:rsid w:val="00B820FB"/>
    <w:rsid w:val="00B859EC"/>
    <w:rsid w:val="00BA40D8"/>
    <w:rsid w:val="00BB511D"/>
    <w:rsid w:val="00BD45E1"/>
    <w:rsid w:val="00BE5D07"/>
    <w:rsid w:val="00BF5BC3"/>
    <w:rsid w:val="00C00777"/>
    <w:rsid w:val="00C06C81"/>
    <w:rsid w:val="00C13347"/>
    <w:rsid w:val="00C13482"/>
    <w:rsid w:val="00C144CE"/>
    <w:rsid w:val="00C30233"/>
    <w:rsid w:val="00C32574"/>
    <w:rsid w:val="00C44564"/>
    <w:rsid w:val="00C45AB1"/>
    <w:rsid w:val="00C47D86"/>
    <w:rsid w:val="00C47F74"/>
    <w:rsid w:val="00C56D0B"/>
    <w:rsid w:val="00C578E5"/>
    <w:rsid w:val="00C64E80"/>
    <w:rsid w:val="00C74920"/>
    <w:rsid w:val="00C74D45"/>
    <w:rsid w:val="00C80F57"/>
    <w:rsid w:val="00C87968"/>
    <w:rsid w:val="00C956A5"/>
    <w:rsid w:val="00C96C91"/>
    <w:rsid w:val="00CA5F4B"/>
    <w:rsid w:val="00CA6914"/>
    <w:rsid w:val="00CA7319"/>
    <w:rsid w:val="00CB05C8"/>
    <w:rsid w:val="00CC67BC"/>
    <w:rsid w:val="00CD120C"/>
    <w:rsid w:val="00CD6F47"/>
    <w:rsid w:val="00CE2BCA"/>
    <w:rsid w:val="00D04637"/>
    <w:rsid w:val="00D17FB4"/>
    <w:rsid w:val="00D21953"/>
    <w:rsid w:val="00D23A59"/>
    <w:rsid w:val="00D4560F"/>
    <w:rsid w:val="00D47735"/>
    <w:rsid w:val="00D51504"/>
    <w:rsid w:val="00D60E75"/>
    <w:rsid w:val="00D61D58"/>
    <w:rsid w:val="00D66F22"/>
    <w:rsid w:val="00D84C57"/>
    <w:rsid w:val="00D8564E"/>
    <w:rsid w:val="00D91A6A"/>
    <w:rsid w:val="00D91ABD"/>
    <w:rsid w:val="00D93370"/>
    <w:rsid w:val="00D94F8E"/>
    <w:rsid w:val="00DA53EA"/>
    <w:rsid w:val="00DC0A2D"/>
    <w:rsid w:val="00DC780C"/>
    <w:rsid w:val="00DD0DCA"/>
    <w:rsid w:val="00DE01BF"/>
    <w:rsid w:val="00E077C6"/>
    <w:rsid w:val="00E13D32"/>
    <w:rsid w:val="00E14A4C"/>
    <w:rsid w:val="00E22822"/>
    <w:rsid w:val="00E26181"/>
    <w:rsid w:val="00E2678D"/>
    <w:rsid w:val="00E356B5"/>
    <w:rsid w:val="00E408D9"/>
    <w:rsid w:val="00E41E3D"/>
    <w:rsid w:val="00E430FB"/>
    <w:rsid w:val="00E7520D"/>
    <w:rsid w:val="00E802F9"/>
    <w:rsid w:val="00E857F7"/>
    <w:rsid w:val="00EA6E16"/>
    <w:rsid w:val="00EC109F"/>
    <w:rsid w:val="00EC58C8"/>
    <w:rsid w:val="00ED0572"/>
    <w:rsid w:val="00EE2DD5"/>
    <w:rsid w:val="00EE3F99"/>
    <w:rsid w:val="00EE4B05"/>
    <w:rsid w:val="00EF5B12"/>
    <w:rsid w:val="00F01BFC"/>
    <w:rsid w:val="00F04FE4"/>
    <w:rsid w:val="00F06B54"/>
    <w:rsid w:val="00F11EB6"/>
    <w:rsid w:val="00F1204D"/>
    <w:rsid w:val="00F2626B"/>
    <w:rsid w:val="00F37173"/>
    <w:rsid w:val="00F45662"/>
    <w:rsid w:val="00F503F9"/>
    <w:rsid w:val="00F56DF3"/>
    <w:rsid w:val="00F627F3"/>
    <w:rsid w:val="00F67978"/>
    <w:rsid w:val="00F82209"/>
    <w:rsid w:val="00F85EA6"/>
    <w:rsid w:val="00F91F45"/>
    <w:rsid w:val="00F93830"/>
    <w:rsid w:val="00FA0061"/>
    <w:rsid w:val="00FA3483"/>
    <w:rsid w:val="00FB4E2B"/>
    <w:rsid w:val="00FB7939"/>
    <w:rsid w:val="00FD0E10"/>
    <w:rsid w:val="00FD1058"/>
    <w:rsid w:val="00FD4EA1"/>
    <w:rsid w:val="00FD5C5C"/>
    <w:rsid w:val="00FE0058"/>
    <w:rsid w:val="00FF1B40"/>
    <w:rsid w:val="00FF4F4C"/>
    <w:rsid w:val="00FF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2"/>
    </o:shapelayout>
  </w:shapeDefaults>
  <w:decimalSymbol w:val="."/>
  <w:listSeparator w:val=","/>
  <w14:docId w14:val="02DF42C2"/>
  <w15:chartTrackingRefBased/>
  <w15:docId w15:val="{B528EE1E-7098-4A77-9AFA-A43C74647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he-IL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iPriority="0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EC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859EC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bidi w:val="0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59EC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bidi w:val="0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59EC"/>
    <w:pPr>
      <w:pBdr>
        <w:top w:val="single" w:sz="6" w:space="2" w:color="5B9BD5" w:themeColor="accent1"/>
      </w:pBdr>
      <w:bidi w:val="0"/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59EC"/>
    <w:pPr>
      <w:pBdr>
        <w:top w:val="dotted" w:sz="6" w:space="2" w:color="5B9BD5" w:themeColor="accent1"/>
      </w:pBdr>
      <w:bidi w:val="0"/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9EC"/>
    <w:pPr>
      <w:pBdr>
        <w:bottom w:val="single" w:sz="6" w:space="1" w:color="5B9BD5" w:themeColor="accent1"/>
      </w:pBdr>
      <w:bidi w:val="0"/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9EC"/>
    <w:pPr>
      <w:pBdr>
        <w:bottom w:val="dotted" w:sz="6" w:space="1" w:color="5B9BD5" w:themeColor="accent1"/>
      </w:pBdr>
      <w:bidi w:val="0"/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9EC"/>
    <w:pPr>
      <w:bidi w:val="0"/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9EC"/>
    <w:pPr>
      <w:bidi w:val="0"/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9EC"/>
    <w:pPr>
      <w:bidi w:val="0"/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9EC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rsid w:val="00B859EC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B859EC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B859EC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9EC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9EC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9EC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9E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9E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859EC"/>
    <w:pPr>
      <w:bidi w:val="0"/>
    </w:pPr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859EC"/>
    <w:pPr>
      <w:bidi w:val="0"/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859EC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9EC"/>
    <w:pPr>
      <w:bidi w:val="0"/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B859EC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B859EC"/>
    <w:rPr>
      <w:b/>
      <w:bCs/>
    </w:rPr>
  </w:style>
  <w:style w:type="character" w:styleId="Emphasis">
    <w:name w:val="Emphasis"/>
    <w:uiPriority w:val="20"/>
    <w:qFormat/>
    <w:rsid w:val="00B859EC"/>
    <w:rPr>
      <w:caps/>
      <w:color w:val="1F4D78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B859E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859EC"/>
    <w:pPr>
      <w:bidi w:val="0"/>
    </w:pPr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859E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9EC"/>
    <w:pPr>
      <w:bidi w:val="0"/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9EC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B859EC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B859EC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B859EC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B859EC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B859E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B859EC"/>
    <w:pPr>
      <w:outlineLvl w:val="9"/>
    </w:pPr>
  </w:style>
  <w:style w:type="paragraph" w:styleId="ListParagraph">
    <w:name w:val="List Paragraph"/>
    <w:basedOn w:val="Normal"/>
    <w:link w:val="ListParagraphChar"/>
    <w:uiPriority w:val="34"/>
    <w:qFormat/>
    <w:rsid w:val="005207D1"/>
    <w:pPr>
      <w:ind w:left="720"/>
      <w:contextualSpacing/>
    </w:pPr>
  </w:style>
  <w:style w:type="table" w:styleId="TableGrid">
    <w:name w:val="Table Grid"/>
    <w:basedOn w:val="TableNormal"/>
    <w:uiPriority w:val="39"/>
    <w:rsid w:val="00C578E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315EE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1">
    <w:name w:val="Grid Table 4 Accent 1"/>
    <w:basedOn w:val="TableNormal"/>
    <w:uiPriority w:val="49"/>
    <w:rsid w:val="00315EE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1Light-Accent5">
    <w:name w:val="Grid Table 1 Light Accent 5"/>
    <w:basedOn w:val="TableNormal"/>
    <w:uiPriority w:val="46"/>
    <w:rsid w:val="006823C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823C4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C64E8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E80"/>
  </w:style>
  <w:style w:type="paragraph" w:styleId="Footer">
    <w:name w:val="footer"/>
    <w:basedOn w:val="Normal"/>
    <w:link w:val="FooterChar"/>
    <w:uiPriority w:val="99"/>
    <w:unhideWhenUsed/>
    <w:rsid w:val="00C64E80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E80"/>
  </w:style>
  <w:style w:type="table" w:styleId="TableWeb2">
    <w:name w:val="Table Web 2"/>
    <w:basedOn w:val="TableNormal"/>
    <w:rsid w:val="00C64E80"/>
    <w:pPr>
      <w:bidi/>
      <w:spacing w:before="0" w:after="0" w:line="240" w:lineRule="auto"/>
    </w:pPr>
    <w:rPr>
      <w:rFonts w:ascii="Times New Roman" w:eastAsia="Times New Roman" w:hAnsi="Times New Roman" w:cs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C64E80"/>
  </w:style>
  <w:style w:type="paragraph" w:styleId="TOC1">
    <w:name w:val="toc 1"/>
    <w:basedOn w:val="Normal"/>
    <w:next w:val="Normal"/>
    <w:autoRedefine/>
    <w:uiPriority w:val="39"/>
    <w:unhideWhenUsed/>
    <w:rsid w:val="00B820FB"/>
    <w:pPr>
      <w:numPr>
        <w:numId w:val="41"/>
      </w:numPr>
      <w:tabs>
        <w:tab w:val="right" w:leader="dot" w:pos="8296"/>
      </w:tabs>
      <w:spacing w:after="100"/>
    </w:pPr>
  </w:style>
  <w:style w:type="character" w:styleId="Hyperlink">
    <w:name w:val="Hyperlink"/>
    <w:basedOn w:val="DefaultParagraphFont"/>
    <w:uiPriority w:val="99"/>
    <w:rsid w:val="00C64E80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64E80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C64E80"/>
    <w:pPr>
      <w:spacing w:after="100"/>
      <w:ind w:left="400"/>
    </w:pPr>
  </w:style>
  <w:style w:type="character" w:styleId="CommentReference">
    <w:name w:val="annotation reference"/>
    <w:basedOn w:val="DefaultParagraphFont"/>
    <w:uiPriority w:val="99"/>
    <w:semiHidden/>
    <w:unhideWhenUsed/>
    <w:rsid w:val="00D23A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3A59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3A5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3A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3A5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3A59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3A59"/>
    <w:rPr>
      <w:rFonts w:ascii="Segoe UI" w:hAnsi="Segoe UI" w:cs="Segoe UI"/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locked/>
    <w:rsid w:val="003E50C3"/>
  </w:style>
  <w:style w:type="table" w:styleId="ListTable3-Accent5">
    <w:name w:val="List Table 3 Accent 5"/>
    <w:basedOn w:val="TableNormal"/>
    <w:uiPriority w:val="48"/>
    <w:rsid w:val="00286F6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23468">
          <w:marLeft w:val="0"/>
          <w:marRight w:val="547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0949">
          <w:marLeft w:val="0"/>
          <w:marRight w:val="547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34609">
          <w:marLeft w:val="0"/>
          <w:marRight w:val="547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68545">
          <w:marLeft w:val="0"/>
          <w:marRight w:val="547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00038">
          <w:marLeft w:val="0"/>
          <w:marRight w:val="547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3348">
          <w:marLeft w:val="0"/>
          <w:marRight w:val="547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9609">
          <w:marLeft w:val="0"/>
          <w:marRight w:val="547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27647">
          <w:marLeft w:val="0"/>
          <w:marRight w:val="547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3593">
          <w:marLeft w:val="0"/>
          <w:marRight w:val="547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4602">
          <w:marLeft w:val="0"/>
          <w:marRight w:val="129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0674">
          <w:marLeft w:val="0"/>
          <w:marRight w:val="547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3757">
          <w:marLeft w:val="0"/>
          <w:marRight w:val="547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50504">
          <w:marLeft w:val="0"/>
          <w:marRight w:val="547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871">
          <w:marLeft w:val="0"/>
          <w:marRight w:val="547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6666">
          <w:marLeft w:val="0"/>
          <w:marRight w:val="547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48280">
          <w:marLeft w:val="0"/>
          <w:marRight w:val="547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79953">
          <w:marLeft w:val="0"/>
          <w:marRight w:val="547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56048">
          <w:marLeft w:val="0"/>
          <w:marRight w:val="547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1944">
          <w:marLeft w:val="0"/>
          <w:marRight w:val="547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2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63476">
          <w:marLeft w:val="0"/>
          <w:marRight w:val="1166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6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86517">
          <w:marLeft w:val="0"/>
          <w:marRight w:val="1166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alom\AppData\Local\Microsoft\Windows\INetCache\Content.Outlook\YRQ14LEN\maccabi-sd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7116BF2606694DB6F186045F0F0C20" ma:contentTypeVersion="11" ma:contentTypeDescription="Create a new document." ma:contentTypeScope="" ma:versionID="aaab9251ab8e8821c92f3e062823c758">
  <xsd:schema xmlns:xsd="http://www.w3.org/2001/XMLSchema" xmlns:xs="http://www.w3.org/2001/XMLSchema" xmlns:p="http://schemas.microsoft.com/office/2006/metadata/properties" xmlns:ns3="4c5dc7b8-49f4-4edc-ab41-f06ccf5e6887" xmlns:ns4="fb548a01-695a-4867-a5f0-d96090836ece" targetNamespace="http://schemas.microsoft.com/office/2006/metadata/properties" ma:root="true" ma:fieldsID="f8484c487b9c798e308afdaed062cf64" ns3:_="" ns4:_="">
    <xsd:import namespace="4c5dc7b8-49f4-4edc-ab41-f06ccf5e6887"/>
    <xsd:import namespace="fb548a01-695a-4867-a5f0-d96090836ec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5dc7b8-49f4-4edc-ab41-f06ccf5e68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548a01-695a-4867-a5f0-d96090836ec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00B83-0D93-46DE-BE76-0ED3941A61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5dc7b8-49f4-4edc-ab41-f06ccf5e6887"/>
    <ds:schemaRef ds:uri="fb548a01-695a-4867-a5f0-d96090836e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709FB2-76D1-4C6E-94DF-644B81A3F2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A61FC8-8C61-4C50-9652-1C559B400ED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C556F1-5A71-436C-B333-BEEF31AF0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maccabi-sdd template.dotx</Template>
  <TotalTime>15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eWave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Shalom Levi</dc:creator>
  <cp:keywords/>
  <dc:description/>
  <cp:lastModifiedBy>Shalom Levi</cp:lastModifiedBy>
  <cp:revision>14</cp:revision>
  <dcterms:created xsi:type="dcterms:W3CDTF">2020-02-11T15:13:00Z</dcterms:created>
  <dcterms:modified xsi:type="dcterms:W3CDTF">2025-05-27T09:37:00Z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0x0101006C7116BF2606694DB6F186045F0F0C20</vt:lpwstr>
  </property>
</Properties>
</file>